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0E67" w14:textId="6DD1EEBB" w:rsidR="00D10A96" w:rsidRPr="00CB7FC2" w:rsidRDefault="00C15241" w:rsidP="00F41319">
      <w:pPr>
        <w:pStyle w:val="Title"/>
      </w:pPr>
      <w:r>
        <w:t xml:space="preserve">Akhila </w:t>
      </w:r>
    </w:p>
    <w:p w14:paraId="78948877" w14:textId="09199675" w:rsidR="00D10A96" w:rsidRPr="00D10A96" w:rsidRDefault="00C15241" w:rsidP="00D10A96">
      <w:pPr>
        <w:pStyle w:val="Subtitle"/>
      </w:pPr>
      <w:r>
        <w:t>Cybersecurity</w:t>
      </w:r>
      <w:r w:rsidR="00D30AAD">
        <w:t xml:space="preserve"> </w:t>
      </w:r>
      <w:r w:rsidR="00D30AAD" w:rsidRPr="00D30AAD">
        <w:t>Enthusiast</w:t>
      </w:r>
    </w:p>
    <w:p w14:paraId="75443197" w14:textId="1B50F741" w:rsidR="00D10A96" w:rsidRPr="00D10A96" w:rsidRDefault="00C15241" w:rsidP="00D10A96">
      <w:pPr>
        <w:pStyle w:val="ContactInfo"/>
      </w:pPr>
      <w:r>
        <w:t>+91 7670989013</w:t>
      </w:r>
    </w:p>
    <w:p w14:paraId="542F7181" w14:textId="2C4D87CD" w:rsidR="00D10A96" w:rsidRPr="002E6FC5" w:rsidRDefault="00C15241" w:rsidP="00D10A96">
      <w:pPr>
        <w:pStyle w:val="ContactInfo"/>
      </w:pPr>
      <w:r>
        <w:t>akhila.netha08@gmail.com</w:t>
      </w:r>
    </w:p>
    <w:p w14:paraId="3B22413F" w14:textId="29C07B63" w:rsidR="00D10A96" w:rsidRPr="00A239BF" w:rsidRDefault="00C15241" w:rsidP="00D10A96">
      <w:pPr>
        <w:pStyle w:val="ContactInfo"/>
        <w:rPr>
          <w:lang w:val="fr-FR"/>
        </w:rPr>
      </w:pPr>
      <w:r>
        <w:t>Hyderab</w:t>
      </w:r>
      <w:r w:rsidR="0074053C">
        <w:t>a</w:t>
      </w:r>
      <w:r>
        <w:t>d, Telangana</w:t>
      </w:r>
      <w:r w:rsidR="00D10A96" w:rsidRPr="00A239BF">
        <w:rPr>
          <w:lang w:val="fr-FR"/>
        </w:rPr>
        <w:t xml:space="preserve"> </w:t>
      </w:r>
    </w:p>
    <w:p w14:paraId="2C2DF07E" w14:textId="77777777" w:rsidR="00D10A96" w:rsidRPr="00A239BF" w:rsidRDefault="00D10A96" w:rsidP="00D10A96">
      <w:pPr>
        <w:pStyle w:val="Line"/>
        <w:rPr>
          <w:lang w:val="fr-FR"/>
        </w:rPr>
      </w:pPr>
    </w:p>
    <w:p w14:paraId="796FED1C" w14:textId="77777777" w:rsidR="00D10A96" w:rsidRPr="00A239BF" w:rsidRDefault="00000000" w:rsidP="00F41319">
      <w:pPr>
        <w:pStyle w:val="Heading1"/>
        <w:rPr>
          <w:lang w:val="fr-FR"/>
        </w:rPr>
      </w:pPr>
      <w:sdt>
        <w:sdtPr>
          <w:id w:val="1840115771"/>
          <w:placeholder>
            <w:docPart w:val="8EA971EE6526465EA2E08F1AC9CC23AA"/>
          </w:placeholder>
          <w:temporary/>
          <w:showingPlcHdr/>
          <w15:appearance w15:val="hidden"/>
        </w:sdtPr>
        <w:sdtContent>
          <w:r w:rsidR="00D10A96" w:rsidRPr="00A239BF">
            <w:rPr>
              <w:lang w:val="fr-FR"/>
            </w:rPr>
            <w:t>Objective</w:t>
          </w:r>
        </w:sdtContent>
      </w:sdt>
    </w:p>
    <w:p w14:paraId="55E8351F" w14:textId="77777777" w:rsidR="00D10A96" w:rsidRPr="00D10A96" w:rsidRDefault="00D10A96" w:rsidP="00D10A96">
      <w:pPr>
        <w:pStyle w:val="Line"/>
      </w:pPr>
      <w:r w:rsidRPr="00D10A96">
        <mc:AlternateContent>
          <mc:Choice Requires="wps">
            <w:drawing>
              <wp:inline distT="0" distB="0" distL="0" distR="0" wp14:anchorId="25132A15" wp14:editId="6B4236AD">
                <wp:extent cx="5943600" cy="0"/>
                <wp:effectExtent l="0" t="0" r="0" b="0"/>
                <wp:docPr id="2907120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B4390B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" strokecolor="#bfbfbf [2412]" strokeweight=".5pt">
                <v:stroke joinstyle="miter"/>
                <w10:anchorlock/>
              </v:line>
            </w:pict>
          </mc:Fallback>
        </mc:AlternateContent>
      </w:r>
    </w:p>
    <w:p w14:paraId="0D131181" w14:textId="27F8D71D" w:rsidR="00C15241" w:rsidRPr="00C15241" w:rsidRDefault="00C15241" w:rsidP="00C15241">
      <w:pPr>
        <w:rPr>
          <w:lang w:val="en-IN"/>
        </w:rPr>
      </w:pPr>
      <w:r w:rsidRPr="00C15241">
        <w:rPr>
          <w:lang w:val="en-IN"/>
        </w:rPr>
        <w:t>Motivated and diligent cybersecurity enthusiast with hands-on experience in various aspects of cybersecurity through structured training. Proficient in Linux administration, network security, penetration testing, vulnerability management, cryptography, and web application security. Eager to apply theoretical knowledge and practical skills in a professional cybersecurity role to safeguard digital assets and networks.</w:t>
      </w:r>
    </w:p>
    <w:p w14:paraId="484ABA1B" w14:textId="4ACCA593" w:rsidR="00D10A96" w:rsidRDefault="00D10A96" w:rsidP="00F02E6B"/>
    <w:p w14:paraId="75D28176" w14:textId="77777777" w:rsidR="00D10A96" w:rsidRPr="00DC1B52" w:rsidRDefault="00D10A96" w:rsidP="00DC1B52">
      <w:pPr>
        <w:rPr>
          <w:sz w:val="18"/>
          <w:szCs w:val="16"/>
        </w:rPr>
      </w:pPr>
    </w:p>
    <w:p w14:paraId="27BD7C09" w14:textId="77777777" w:rsidR="00D10A96" w:rsidRDefault="00000000" w:rsidP="00F41319">
      <w:pPr>
        <w:pStyle w:val="Heading1"/>
      </w:pPr>
      <w:sdt>
        <w:sdtPr>
          <w:id w:val="1904716257"/>
          <w:placeholder>
            <w:docPart w:val="EA98497C30314041B44687D64BC2D3E7"/>
          </w:placeholder>
          <w:temporary/>
          <w:showingPlcHdr/>
          <w15:appearance w15:val="hidden"/>
        </w:sdtPr>
        <w:sdtContent>
          <w:r w:rsidR="00D10A96" w:rsidRPr="00E90506">
            <w:t>Skills &amp; Abilities</w:t>
          </w:r>
        </w:sdtContent>
      </w:sdt>
    </w:p>
    <w:p w14:paraId="2B4C3BF7" w14:textId="77777777" w:rsidR="00D10A96" w:rsidRPr="00D10A96" w:rsidRDefault="00D10A96" w:rsidP="00D10A96">
      <w:pPr>
        <w:pStyle w:val="Line"/>
      </w:pPr>
      <w:r w:rsidRPr="00D10A96">
        <mc:AlternateContent>
          <mc:Choice Requires="wps">
            <w:drawing>
              <wp:inline distT="0" distB="0" distL="0" distR="0" wp14:anchorId="66387CE3" wp14:editId="201BFBFD">
                <wp:extent cx="5943600" cy="0"/>
                <wp:effectExtent l="0" t="0" r="0" b="0"/>
                <wp:docPr id="1688001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5FF0B2E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28E66259" w14:textId="39628C2B" w:rsidR="00C15241" w:rsidRPr="00C15241" w:rsidRDefault="00C15241" w:rsidP="00C15241">
      <w:pPr>
        <w:numPr>
          <w:ilvl w:val="0"/>
          <w:numId w:val="14"/>
        </w:numPr>
        <w:rPr>
          <w:lang w:val="en-IN"/>
        </w:rPr>
      </w:pPr>
      <w:r w:rsidRPr="00C15241">
        <w:rPr>
          <w:b/>
          <w:bCs/>
          <w:lang w:val="en-IN"/>
        </w:rPr>
        <w:t>Operating Systems:</w:t>
      </w:r>
      <w:r w:rsidRPr="00C15241">
        <w:rPr>
          <w:lang w:val="en-IN"/>
        </w:rPr>
        <w:t xml:space="preserve"> Linux, Windows</w:t>
      </w:r>
    </w:p>
    <w:p w14:paraId="2957BFE8" w14:textId="77777777" w:rsidR="00C15241" w:rsidRPr="00C15241" w:rsidRDefault="00C15241" w:rsidP="00C15241">
      <w:pPr>
        <w:numPr>
          <w:ilvl w:val="0"/>
          <w:numId w:val="14"/>
        </w:numPr>
        <w:rPr>
          <w:lang w:val="en-IN"/>
        </w:rPr>
      </w:pPr>
      <w:r w:rsidRPr="00C15241">
        <w:rPr>
          <w:b/>
          <w:bCs/>
          <w:lang w:val="en-IN"/>
        </w:rPr>
        <w:t>Cybersecurity Domains:</w:t>
      </w:r>
      <w:r w:rsidRPr="00C15241">
        <w:rPr>
          <w:lang w:val="en-IN"/>
        </w:rPr>
        <w:t xml:space="preserve"> Network Security, Penetration Testing, Web Application Security, Vulnerability Management</w:t>
      </w:r>
    </w:p>
    <w:p w14:paraId="2669FD60" w14:textId="77777777" w:rsidR="00C15241" w:rsidRPr="00C15241" w:rsidRDefault="00C15241" w:rsidP="00C15241">
      <w:pPr>
        <w:numPr>
          <w:ilvl w:val="0"/>
          <w:numId w:val="14"/>
        </w:numPr>
        <w:rPr>
          <w:lang w:val="en-IN"/>
        </w:rPr>
      </w:pPr>
      <w:r w:rsidRPr="00C15241">
        <w:rPr>
          <w:b/>
          <w:bCs/>
          <w:lang w:val="en-IN"/>
        </w:rPr>
        <w:t>Tools &amp; Technologies:</w:t>
      </w:r>
      <w:r w:rsidRPr="00C15241">
        <w:rPr>
          <w:lang w:val="en-IN"/>
        </w:rPr>
        <w:t xml:space="preserve"> Wireshark, BurpSuite, Nikto, OWASP-Zap, Sqlmap, Aircrack-ng, Metasploit</w:t>
      </w:r>
    </w:p>
    <w:p w14:paraId="4B2A1A66" w14:textId="77777777" w:rsidR="00C15241" w:rsidRPr="00C15241" w:rsidRDefault="00C15241" w:rsidP="00C15241">
      <w:pPr>
        <w:numPr>
          <w:ilvl w:val="0"/>
          <w:numId w:val="14"/>
        </w:numPr>
        <w:rPr>
          <w:lang w:val="en-IN"/>
        </w:rPr>
      </w:pPr>
      <w:r w:rsidRPr="00C15241">
        <w:rPr>
          <w:b/>
          <w:bCs/>
          <w:lang w:val="en-IN"/>
        </w:rPr>
        <w:t>Penetration Testing:</w:t>
      </w:r>
      <w:r w:rsidRPr="00C15241">
        <w:rPr>
          <w:lang w:val="en-IN"/>
        </w:rPr>
        <w:t xml:space="preserve"> OSINT, Exploitation (Automated), Password Cracking, Red Team vs Blue Team</w:t>
      </w:r>
    </w:p>
    <w:p w14:paraId="2943A2AF" w14:textId="77777777" w:rsidR="00C15241" w:rsidRPr="00C15241" w:rsidRDefault="00C15241" w:rsidP="00C15241">
      <w:pPr>
        <w:numPr>
          <w:ilvl w:val="0"/>
          <w:numId w:val="14"/>
        </w:numPr>
        <w:rPr>
          <w:lang w:val="en-IN"/>
        </w:rPr>
      </w:pPr>
      <w:r w:rsidRPr="00C15241">
        <w:rPr>
          <w:b/>
          <w:bCs/>
          <w:lang w:val="en-IN"/>
        </w:rPr>
        <w:t>Web Security:</w:t>
      </w:r>
      <w:r w:rsidRPr="00C15241">
        <w:rPr>
          <w:lang w:val="en-IN"/>
        </w:rPr>
        <w:t xml:space="preserve"> OWASP Top 10, CMS Enumeration, Web Application Firewalls</w:t>
      </w:r>
    </w:p>
    <w:p w14:paraId="22C4CF12" w14:textId="77777777" w:rsidR="00C15241" w:rsidRPr="00C15241" w:rsidRDefault="00C15241" w:rsidP="00C15241">
      <w:pPr>
        <w:numPr>
          <w:ilvl w:val="0"/>
          <w:numId w:val="14"/>
        </w:numPr>
        <w:rPr>
          <w:lang w:val="en-IN"/>
        </w:rPr>
      </w:pPr>
      <w:r w:rsidRPr="00C15241">
        <w:rPr>
          <w:b/>
          <w:bCs/>
          <w:lang w:val="en-IN"/>
        </w:rPr>
        <w:t>Networking:</w:t>
      </w:r>
      <w:r w:rsidRPr="00C15241">
        <w:rPr>
          <w:lang w:val="en-IN"/>
        </w:rPr>
        <w:t xml:space="preserve"> TCP/IP, IP Addressing, Subnetting, DNS, DHCP, VPN, IDS/IPS, NAT</w:t>
      </w:r>
    </w:p>
    <w:p w14:paraId="7348A18E" w14:textId="77777777" w:rsidR="00C15241" w:rsidRPr="00C15241" w:rsidRDefault="00C15241" w:rsidP="00C15241">
      <w:pPr>
        <w:numPr>
          <w:ilvl w:val="0"/>
          <w:numId w:val="14"/>
        </w:numPr>
        <w:rPr>
          <w:lang w:val="en-IN"/>
        </w:rPr>
      </w:pPr>
      <w:r w:rsidRPr="00C15241">
        <w:rPr>
          <w:b/>
          <w:bCs/>
          <w:lang w:val="en-IN"/>
        </w:rPr>
        <w:t>Cryptography:</w:t>
      </w:r>
      <w:r w:rsidRPr="00C15241">
        <w:rPr>
          <w:lang w:val="en-IN"/>
        </w:rPr>
        <w:t xml:space="preserve"> Symmetric and Asymmetric Ciphers, SSL/TLS, Hashing, Digital Signatures</w:t>
      </w:r>
    </w:p>
    <w:p w14:paraId="446AB162" w14:textId="77777777" w:rsidR="00C15241" w:rsidRPr="00C15241" w:rsidRDefault="00C15241" w:rsidP="00C15241">
      <w:pPr>
        <w:numPr>
          <w:ilvl w:val="0"/>
          <w:numId w:val="14"/>
        </w:numPr>
        <w:rPr>
          <w:lang w:val="en-IN"/>
        </w:rPr>
      </w:pPr>
      <w:r w:rsidRPr="00C15241">
        <w:rPr>
          <w:b/>
          <w:bCs/>
          <w:lang w:val="en-IN"/>
        </w:rPr>
        <w:t>Scripting:</w:t>
      </w:r>
      <w:r w:rsidRPr="00C15241">
        <w:rPr>
          <w:lang w:val="en-IN"/>
        </w:rPr>
        <w:t xml:space="preserve"> Shell Scripting, Python (basic programming for automation)</w:t>
      </w:r>
    </w:p>
    <w:p w14:paraId="4C23CC8D" w14:textId="77777777" w:rsidR="00C15241" w:rsidRPr="00C15241" w:rsidRDefault="00C15241" w:rsidP="00C15241">
      <w:pPr>
        <w:numPr>
          <w:ilvl w:val="0"/>
          <w:numId w:val="14"/>
        </w:numPr>
        <w:rPr>
          <w:lang w:val="en-IN"/>
        </w:rPr>
      </w:pPr>
      <w:r w:rsidRPr="00C15241">
        <w:rPr>
          <w:b/>
          <w:bCs/>
          <w:lang w:val="en-IN"/>
        </w:rPr>
        <w:t>Cybersecurity Frameworks &amp; Compliance:</w:t>
      </w:r>
      <w:r w:rsidRPr="00C15241">
        <w:rPr>
          <w:lang w:val="en-IN"/>
        </w:rPr>
        <w:t xml:space="preserve"> GDPR, HIPAA, SOX, ISO 27001, NIST, PCI-DSS</w:t>
      </w:r>
    </w:p>
    <w:p w14:paraId="0D042711" w14:textId="416CDF74" w:rsidR="00D10A96" w:rsidRPr="0074053C" w:rsidRDefault="00D10A96" w:rsidP="0074053C">
      <w:pPr>
        <w:pStyle w:val="Heading1"/>
        <w:rPr>
          <w:rStyle w:val="Heading2Char"/>
          <w:rFonts w:asciiTheme="majorHAnsi" w:hAnsiTheme="majorHAnsi" w:cs="Tahoma (Headings CS)"/>
          <w:b w:val="0"/>
          <w:szCs w:val="28"/>
        </w:rPr>
      </w:pPr>
    </w:p>
    <w:p w14:paraId="735B6F25" w14:textId="77777777" w:rsidR="00D10A96" w:rsidRPr="00DC1B52" w:rsidRDefault="00D10A96" w:rsidP="00DC1B52">
      <w:pPr>
        <w:rPr>
          <w:rStyle w:val="Heading2Char"/>
          <w:sz w:val="18"/>
        </w:rPr>
      </w:pPr>
    </w:p>
    <w:p w14:paraId="15C3D295" w14:textId="77777777" w:rsidR="00D10A96" w:rsidRDefault="00000000" w:rsidP="00F02E6B">
      <w:pPr>
        <w:pStyle w:val="Heading1"/>
        <w:rPr>
          <w:rFonts w:ascii="Calibri" w:hAnsi="Calibri" w:cstheme="majorBidi"/>
          <w:b/>
          <w:szCs w:val="24"/>
        </w:rPr>
      </w:pPr>
      <w:sdt>
        <w:sdtPr>
          <w:rPr>
            <w:rFonts w:ascii="Calibri" w:hAnsi="Calibri" w:cstheme="majorBidi"/>
            <w:b/>
            <w:szCs w:val="24"/>
          </w:rPr>
          <w:id w:val="728805515"/>
          <w:placeholder>
            <w:docPart w:val="E4C1BEE326B74F51835FC8F0BD6C4D2C"/>
          </w:placeholder>
          <w:temporary/>
          <w:showingPlcHdr/>
          <w15:appearance w15:val="hidden"/>
        </w:sdtPr>
        <w:sdtEndPr>
          <w:rPr>
            <w:rFonts w:asciiTheme="majorHAnsi" w:hAnsiTheme="majorHAnsi" w:cs="Tahoma (Headings CS)"/>
            <w:b w:val="0"/>
            <w:szCs w:val="28"/>
          </w:rPr>
        </w:sdtEndPr>
        <w:sdtContent>
          <w:r w:rsidR="00D10A96" w:rsidRPr="00E90506">
            <w:t>Education</w:t>
          </w:r>
        </w:sdtContent>
      </w:sdt>
    </w:p>
    <w:p w14:paraId="14726696" w14:textId="77777777" w:rsidR="00D10A96" w:rsidRPr="00D10A96" w:rsidRDefault="00D10A96" w:rsidP="00D10A96">
      <w:pPr>
        <w:pStyle w:val="Line"/>
      </w:pPr>
      <w:r w:rsidRPr="00D10A96">
        <mc:AlternateContent>
          <mc:Choice Requires="wps">
            <w:drawing>
              <wp:inline distT="0" distB="0" distL="0" distR="0" wp14:anchorId="1669AF0E" wp14:editId="6F6D6554">
                <wp:extent cx="5943600" cy="0"/>
                <wp:effectExtent l="0" t="0" r="0" b="0"/>
                <wp:docPr id="19408887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07FE8B6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03D654C6" w14:textId="4F6D609A" w:rsidR="00D10A96" w:rsidRDefault="00C15241" w:rsidP="00021847">
      <w:pPr>
        <w:pStyle w:val="Heading2"/>
      </w:pPr>
      <w:r>
        <w:rPr>
          <w:rStyle w:val="NotBold"/>
        </w:rPr>
        <w:t xml:space="preserve">June </w:t>
      </w:r>
      <w:r w:rsidR="00D30AAD">
        <w:rPr>
          <w:rStyle w:val="NotBold"/>
        </w:rPr>
        <w:t>2021-</w:t>
      </w:r>
      <w:r>
        <w:rPr>
          <w:rStyle w:val="NotBold"/>
        </w:rPr>
        <w:t>2025</w:t>
      </w:r>
      <w:r w:rsidR="00021847" w:rsidRPr="00021847">
        <w:rPr>
          <w:rStyle w:val="NotBold"/>
        </w:rPr>
        <w:tab/>
      </w:r>
      <w:r>
        <w:t>Computer science engineering</w:t>
      </w:r>
    </w:p>
    <w:p w14:paraId="507EDFF5" w14:textId="4C8E430E" w:rsidR="00D10A96" w:rsidRPr="000C2088" w:rsidRDefault="00C15241" w:rsidP="00021847">
      <w:pPr>
        <w:pStyle w:val="Heading3"/>
      </w:pPr>
      <w:r>
        <w:t xml:space="preserve">Megha </w:t>
      </w:r>
      <w:proofErr w:type="gramStart"/>
      <w:r>
        <w:t>engineering  college</w:t>
      </w:r>
      <w:proofErr w:type="gramEnd"/>
    </w:p>
    <w:p w14:paraId="2E62A467" w14:textId="26ACEB16" w:rsidR="00D10A96" w:rsidRPr="00DC1B52" w:rsidRDefault="00C15241" w:rsidP="00D10A96">
      <w:pPr>
        <w:pStyle w:val="NormalIndent"/>
        <w:rPr>
          <w:rStyle w:val="Heading2Char"/>
          <w:rFonts w:eastAsiaTheme="minorEastAsia" w:cstheme="minorBidi"/>
          <w:b w:val="0"/>
          <w:color w:val="262626" w:themeColor="text1" w:themeTint="D9"/>
          <w:szCs w:val="22"/>
        </w:rPr>
      </w:pPr>
      <w:proofErr w:type="gramStart"/>
      <w:r>
        <w:rPr>
          <w:rFonts w:eastAsiaTheme="majorEastAsia" w:cstheme="majorBidi"/>
          <w:b/>
          <w:color w:val="000000" w:themeColor="text1"/>
          <w:szCs w:val="24"/>
        </w:rPr>
        <w:t>B.TECH</w:t>
      </w:r>
      <w:proofErr w:type="gramEnd"/>
      <w:r>
        <w:rPr>
          <w:rFonts w:eastAsiaTheme="majorEastAsia" w:cstheme="majorBidi"/>
          <w:b/>
          <w:color w:val="000000" w:themeColor="text1"/>
          <w:szCs w:val="24"/>
        </w:rPr>
        <w:br/>
      </w:r>
    </w:p>
    <w:p w14:paraId="6D8234E7" w14:textId="0BB00C78" w:rsidR="0074053C" w:rsidRDefault="0074053C" w:rsidP="0074053C">
      <w:pPr>
        <w:pStyle w:val="Heading2"/>
      </w:pPr>
      <w:r>
        <w:rPr>
          <w:rStyle w:val="NotBold"/>
        </w:rPr>
        <w:t>june</w:t>
      </w:r>
      <w:r>
        <w:rPr>
          <w:rStyle w:val="NotBold"/>
        </w:rPr>
        <w:t xml:space="preserve"> </w:t>
      </w:r>
      <w:r w:rsidR="00D30AAD">
        <w:rPr>
          <w:rStyle w:val="NotBold"/>
        </w:rPr>
        <w:t>2018-</w:t>
      </w:r>
      <w:r>
        <w:rPr>
          <w:rStyle w:val="NotBold"/>
        </w:rPr>
        <w:t>2</w:t>
      </w:r>
      <w:r>
        <w:rPr>
          <w:rStyle w:val="NotBold"/>
        </w:rPr>
        <w:t>020</w:t>
      </w:r>
      <w:r w:rsidRPr="00021847">
        <w:rPr>
          <w:rStyle w:val="NotBold"/>
        </w:rPr>
        <w:tab/>
      </w:r>
      <w:r>
        <w:t>M.P.C</w:t>
      </w:r>
    </w:p>
    <w:p w14:paraId="3734851E" w14:textId="334BC227" w:rsidR="0074053C" w:rsidRPr="000C2088" w:rsidRDefault="0074053C" w:rsidP="0074053C">
      <w:pPr>
        <w:pStyle w:val="Heading3"/>
      </w:pPr>
      <w:r>
        <w:t xml:space="preserve">Sri chathanya Junior </w:t>
      </w:r>
      <w:r>
        <w:t>college</w:t>
      </w:r>
    </w:p>
    <w:p w14:paraId="3250B1C4" w14:textId="77777777" w:rsidR="0074053C" w:rsidRDefault="0074053C" w:rsidP="0074053C">
      <w:pPr>
        <w:pStyle w:val="NormalIndent"/>
        <w:rPr>
          <w:rFonts w:eastAsiaTheme="majorEastAsia" w:cstheme="majorBidi"/>
          <w:b/>
          <w:color w:val="000000" w:themeColor="text1"/>
          <w:szCs w:val="24"/>
        </w:rPr>
      </w:pPr>
      <w:r>
        <w:rPr>
          <w:rFonts w:eastAsiaTheme="majorEastAsia" w:cstheme="majorBidi"/>
          <w:b/>
          <w:color w:val="000000" w:themeColor="text1"/>
          <w:szCs w:val="24"/>
        </w:rPr>
        <w:t>Intermediate</w:t>
      </w:r>
    </w:p>
    <w:p w14:paraId="1B4BDA49" w14:textId="5B001B78" w:rsidR="0074053C" w:rsidRDefault="0074053C" w:rsidP="0074053C">
      <w:pPr>
        <w:pStyle w:val="Heading2"/>
      </w:pPr>
      <w:r>
        <w:rPr>
          <w:rStyle w:val="NotBold"/>
        </w:rPr>
        <w:lastRenderedPageBreak/>
        <w:t>June 20</w:t>
      </w:r>
      <w:r>
        <w:rPr>
          <w:rStyle w:val="NotBold"/>
        </w:rPr>
        <w:t>18</w:t>
      </w:r>
      <w:r w:rsidR="00D30AAD">
        <w:rPr>
          <w:rStyle w:val="NotBold"/>
        </w:rPr>
        <w:tab/>
      </w:r>
      <w:r w:rsidR="00D30AAD">
        <w:t>SSC</w:t>
      </w:r>
    </w:p>
    <w:p w14:paraId="4801DE50" w14:textId="05BD9483" w:rsidR="0074053C" w:rsidRPr="000C2088" w:rsidRDefault="00D30AAD" w:rsidP="0074053C">
      <w:pPr>
        <w:pStyle w:val="Heading3"/>
      </w:pPr>
      <w:r>
        <w:t>ST. Andrews grammer high school</w:t>
      </w:r>
    </w:p>
    <w:p w14:paraId="0ABA7AF5" w14:textId="03838DE4" w:rsidR="0074053C" w:rsidRPr="00DC1B52" w:rsidRDefault="0074053C" w:rsidP="0074053C">
      <w:pPr>
        <w:pStyle w:val="NormalIndent"/>
        <w:rPr>
          <w:rStyle w:val="Heading2Char"/>
          <w:rFonts w:eastAsiaTheme="minorEastAsia" w:cstheme="minorBidi"/>
          <w:b w:val="0"/>
          <w:color w:val="262626" w:themeColor="text1" w:themeTint="D9"/>
          <w:szCs w:val="22"/>
        </w:rPr>
      </w:pPr>
      <w:r>
        <w:rPr>
          <w:rFonts w:eastAsiaTheme="majorEastAsia" w:cstheme="majorBidi"/>
          <w:b/>
          <w:color w:val="000000" w:themeColor="text1"/>
          <w:szCs w:val="24"/>
        </w:rPr>
        <w:br/>
      </w:r>
    </w:p>
    <w:p w14:paraId="74E3ABD5" w14:textId="5CC07302" w:rsidR="0074053C" w:rsidRPr="0074053C" w:rsidRDefault="0074053C" w:rsidP="0074053C">
      <w:pPr>
        <w:pStyle w:val="NormalIndent"/>
        <w:ind w:left="0"/>
        <w:rPr>
          <w:rStyle w:val="Heading2Char"/>
        </w:rPr>
      </w:pPr>
      <w:r>
        <w:rPr>
          <w:rFonts w:eastAsiaTheme="majorEastAsia" w:cstheme="majorBidi"/>
          <w:b/>
          <w:color w:val="000000" w:themeColor="text1"/>
          <w:szCs w:val="24"/>
        </w:rPr>
        <w:br/>
      </w:r>
    </w:p>
    <w:p w14:paraId="3E480F5D" w14:textId="77777777" w:rsidR="0074053C" w:rsidRDefault="0074053C" w:rsidP="00C15241">
      <w:pPr>
        <w:rPr>
          <w:b/>
          <w:bCs/>
          <w:lang w:val="en-IN"/>
        </w:rPr>
      </w:pPr>
    </w:p>
    <w:p w14:paraId="66431CC7" w14:textId="24A08CD8" w:rsidR="00C15241" w:rsidRPr="00C15241" w:rsidRDefault="00C15241" w:rsidP="00C15241">
      <w:pPr>
        <w:rPr>
          <w:b/>
          <w:bCs/>
          <w:lang w:val="en-IN"/>
        </w:rPr>
      </w:pPr>
      <w:r w:rsidRPr="00C15241">
        <w:rPr>
          <w:b/>
          <w:bCs/>
          <w:lang w:val="en-IN"/>
        </w:rPr>
        <w:t>Cybersecurity Training</w:t>
      </w:r>
    </w:p>
    <w:p w14:paraId="37B3DBCE" w14:textId="748E38DA" w:rsidR="00C15241" w:rsidRPr="00C15241" w:rsidRDefault="00C15241" w:rsidP="00C15241">
      <w:pPr>
        <w:rPr>
          <w:lang w:val="en-IN"/>
        </w:rPr>
      </w:pPr>
      <w:r>
        <w:rPr>
          <w:b/>
          <w:bCs/>
          <w:lang w:val="en-IN"/>
        </w:rPr>
        <w:t>Hacker shool</w:t>
      </w:r>
      <w:r>
        <w:rPr>
          <w:b/>
          <w:bCs/>
          <w:lang w:val="en-IN"/>
        </w:rPr>
        <w:br/>
      </w:r>
      <w:r w:rsidRPr="00C15241">
        <w:rPr>
          <w:i/>
          <w:iCs/>
          <w:lang w:val="en-IN"/>
        </w:rPr>
        <w:t>Cybersecurity Training Program</w:t>
      </w:r>
    </w:p>
    <w:p w14:paraId="0A043BB1" w14:textId="77777777" w:rsidR="00C15241" w:rsidRPr="00C15241" w:rsidRDefault="00C15241" w:rsidP="00C15241">
      <w:pPr>
        <w:numPr>
          <w:ilvl w:val="0"/>
          <w:numId w:val="15"/>
        </w:numPr>
        <w:rPr>
          <w:lang w:val="en-IN"/>
        </w:rPr>
      </w:pPr>
      <w:r w:rsidRPr="00C15241">
        <w:rPr>
          <w:b/>
          <w:bCs/>
          <w:lang w:val="en-IN"/>
        </w:rPr>
        <w:t>Introduction to Cyber Security:</w:t>
      </w:r>
      <w:r w:rsidRPr="00C15241">
        <w:rPr>
          <w:lang w:val="en-IN"/>
        </w:rPr>
        <w:t xml:space="preserve"> Learned the fundamentals of cybersecurity, including the CIA Triad, vulnerability, threat, and risk management.</w:t>
      </w:r>
    </w:p>
    <w:p w14:paraId="5F729E36" w14:textId="77777777" w:rsidR="00C15241" w:rsidRPr="00C15241" w:rsidRDefault="00C15241" w:rsidP="00C15241">
      <w:pPr>
        <w:numPr>
          <w:ilvl w:val="0"/>
          <w:numId w:val="15"/>
        </w:numPr>
        <w:rPr>
          <w:lang w:val="en-IN"/>
        </w:rPr>
      </w:pPr>
      <w:r w:rsidRPr="00C15241">
        <w:rPr>
          <w:b/>
          <w:bCs/>
          <w:lang w:val="en-IN"/>
        </w:rPr>
        <w:t>Linux Essentials:</w:t>
      </w:r>
      <w:r w:rsidRPr="00C15241">
        <w:rPr>
          <w:lang w:val="en-IN"/>
        </w:rPr>
        <w:t xml:space="preserve"> Gained experience with Linux OS, including architecture, distributions, and command-line operations. Proficient in package management and system administration.</w:t>
      </w:r>
    </w:p>
    <w:p w14:paraId="4B2C5E33" w14:textId="77777777" w:rsidR="00C15241" w:rsidRPr="00C15241" w:rsidRDefault="00C15241" w:rsidP="00C15241">
      <w:pPr>
        <w:numPr>
          <w:ilvl w:val="0"/>
          <w:numId w:val="15"/>
        </w:numPr>
        <w:rPr>
          <w:lang w:val="en-IN"/>
        </w:rPr>
      </w:pPr>
      <w:r w:rsidRPr="00C15241">
        <w:rPr>
          <w:b/>
          <w:bCs/>
          <w:lang w:val="en-IN"/>
        </w:rPr>
        <w:t>Linux Administration:</w:t>
      </w:r>
      <w:r w:rsidRPr="00C15241">
        <w:rPr>
          <w:lang w:val="en-IN"/>
        </w:rPr>
        <w:t xml:space="preserve"> Administered users and groups, managed file permissions, implemented special permissions, and performed disk management and service management tasks.</w:t>
      </w:r>
    </w:p>
    <w:p w14:paraId="0026A98A" w14:textId="77777777" w:rsidR="00C15241" w:rsidRPr="00C15241" w:rsidRDefault="00C15241" w:rsidP="00C15241">
      <w:pPr>
        <w:numPr>
          <w:ilvl w:val="0"/>
          <w:numId w:val="15"/>
        </w:numPr>
        <w:rPr>
          <w:lang w:val="en-IN"/>
        </w:rPr>
      </w:pPr>
      <w:r w:rsidRPr="00C15241">
        <w:rPr>
          <w:b/>
          <w:bCs/>
          <w:lang w:val="en-IN"/>
        </w:rPr>
        <w:t>Networking Fundamentals:</w:t>
      </w:r>
      <w:r w:rsidRPr="00C15241">
        <w:rPr>
          <w:lang w:val="en-IN"/>
        </w:rPr>
        <w:t xml:space="preserve"> Acquired knowledge of computer networks, IP addressing, subnetting, OSI and TCP/IP models, and key protocols like TCP, UDP, ICMP, and ARP.</w:t>
      </w:r>
    </w:p>
    <w:p w14:paraId="6642D2E5" w14:textId="77777777" w:rsidR="00C15241" w:rsidRPr="00C15241" w:rsidRDefault="00C15241" w:rsidP="00C15241">
      <w:pPr>
        <w:numPr>
          <w:ilvl w:val="0"/>
          <w:numId w:val="15"/>
        </w:numPr>
        <w:rPr>
          <w:lang w:val="en-IN"/>
        </w:rPr>
      </w:pPr>
      <w:r w:rsidRPr="00C15241">
        <w:rPr>
          <w:b/>
          <w:bCs/>
          <w:lang w:val="en-IN"/>
        </w:rPr>
        <w:t>Network Security:</w:t>
      </w:r>
      <w:r w:rsidRPr="00C15241">
        <w:rPr>
          <w:lang w:val="en-IN"/>
        </w:rPr>
        <w:t xml:space="preserve"> Hands-on experience with firewalls, IDS/IPS, VPN tunneling, DMZ, and honeypots. Familiar with DNSSEC and network services like DNS, DHCP, and SNMP.</w:t>
      </w:r>
    </w:p>
    <w:p w14:paraId="2CA18B23" w14:textId="77777777" w:rsidR="00C15241" w:rsidRPr="00C15241" w:rsidRDefault="00C15241" w:rsidP="00C15241">
      <w:pPr>
        <w:numPr>
          <w:ilvl w:val="0"/>
          <w:numId w:val="15"/>
        </w:numPr>
        <w:rPr>
          <w:lang w:val="en-IN"/>
        </w:rPr>
      </w:pPr>
      <w:r w:rsidRPr="00C15241">
        <w:rPr>
          <w:b/>
          <w:bCs/>
          <w:lang w:val="en-IN"/>
        </w:rPr>
        <w:t>Vulnerability Management:</w:t>
      </w:r>
      <w:r w:rsidRPr="00C15241">
        <w:rPr>
          <w:lang w:val="en-IN"/>
        </w:rPr>
        <w:t xml:space="preserve"> Proficient in vulnerability scanning, assessment, risk categorization, and patch management. Knowledgeable in CVSS scoring and assessment tools.</w:t>
      </w:r>
    </w:p>
    <w:p w14:paraId="4C638DD0" w14:textId="77777777" w:rsidR="00C15241" w:rsidRPr="00C15241" w:rsidRDefault="00C15241" w:rsidP="00C15241">
      <w:pPr>
        <w:numPr>
          <w:ilvl w:val="0"/>
          <w:numId w:val="15"/>
        </w:numPr>
        <w:rPr>
          <w:lang w:val="en-IN"/>
        </w:rPr>
      </w:pPr>
      <w:r w:rsidRPr="00C15241">
        <w:rPr>
          <w:b/>
          <w:bCs/>
          <w:lang w:val="en-IN"/>
        </w:rPr>
        <w:t>Penetration Testing:</w:t>
      </w:r>
      <w:r w:rsidRPr="00C15241">
        <w:rPr>
          <w:lang w:val="en-IN"/>
        </w:rPr>
        <w:t xml:space="preserve"> Experience with ethical hacking tools like BurpSuite, Nikto, and SQLmap. Understanding of penetration testing phases, OSINT, and automated exploitation.</w:t>
      </w:r>
    </w:p>
    <w:p w14:paraId="22444513" w14:textId="77777777" w:rsidR="00C15241" w:rsidRPr="00C15241" w:rsidRDefault="00C15241" w:rsidP="00C15241">
      <w:pPr>
        <w:numPr>
          <w:ilvl w:val="0"/>
          <w:numId w:val="15"/>
        </w:numPr>
        <w:rPr>
          <w:lang w:val="en-IN"/>
        </w:rPr>
      </w:pPr>
      <w:r w:rsidRPr="00C15241">
        <w:rPr>
          <w:b/>
          <w:bCs/>
          <w:lang w:val="en-IN"/>
        </w:rPr>
        <w:t>Cryptography:</w:t>
      </w:r>
      <w:r w:rsidRPr="00C15241">
        <w:rPr>
          <w:lang w:val="en-IN"/>
        </w:rPr>
        <w:t xml:space="preserve"> Knowledge of symmetric and asymmetric ciphers, SSL certificates, digital signatures, and disk encryption techniques.</w:t>
      </w:r>
    </w:p>
    <w:p w14:paraId="301A9B95" w14:textId="77777777" w:rsidR="00C15241" w:rsidRPr="00C15241" w:rsidRDefault="00C15241" w:rsidP="00C15241">
      <w:pPr>
        <w:numPr>
          <w:ilvl w:val="0"/>
          <w:numId w:val="15"/>
        </w:numPr>
        <w:rPr>
          <w:lang w:val="en-IN"/>
        </w:rPr>
      </w:pPr>
      <w:r w:rsidRPr="00C15241">
        <w:rPr>
          <w:b/>
          <w:bCs/>
          <w:lang w:val="en-IN"/>
        </w:rPr>
        <w:t>Web Application Pentesting:</w:t>
      </w:r>
      <w:r w:rsidRPr="00C15241">
        <w:rPr>
          <w:lang w:val="en-IN"/>
        </w:rPr>
        <w:t xml:space="preserve"> Practical experience in identifying and exploiting web vulnerabilities, including OWASP Top 10 risks and CMS exploitation.</w:t>
      </w:r>
    </w:p>
    <w:p w14:paraId="07CF6705" w14:textId="77777777" w:rsidR="00C15241" w:rsidRPr="00C15241" w:rsidRDefault="00C15241" w:rsidP="00C15241">
      <w:pPr>
        <w:numPr>
          <w:ilvl w:val="0"/>
          <w:numId w:val="15"/>
        </w:numPr>
        <w:rPr>
          <w:lang w:val="en-IN"/>
        </w:rPr>
      </w:pPr>
      <w:r w:rsidRPr="00C15241">
        <w:rPr>
          <w:b/>
          <w:bCs/>
          <w:lang w:val="en-IN"/>
        </w:rPr>
        <w:t>Bug Bounty Insights:</w:t>
      </w:r>
      <w:r w:rsidRPr="00C15241">
        <w:rPr>
          <w:lang w:val="en-IN"/>
        </w:rPr>
        <w:t xml:space="preserve"> Understanding of bug bounty platforms, reconnaissance techniques, and reporting vulnerabilities.</w:t>
      </w:r>
    </w:p>
    <w:p w14:paraId="3AAFCDA9" w14:textId="77777777" w:rsidR="00C15241" w:rsidRPr="00C15241" w:rsidRDefault="00C15241" w:rsidP="00C15241">
      <w:pPr>
        <w:numPr>
          <w:ilvl w:val="0"/>
          <w:numId w:val="15"/>
        </w:numPr>
        <w:rPr>
          <w:lang w:val="en-IN"/>
        </w:rPr>
      </w:pPr>
      <w:r w:rsidRPr="00C15241">
        <w:rPr>
          <w:b/>
          <w:bCs/>
          <w:lang w:val="en-IN"/>
        </w:rPr>
        <w:t>Mobile, IoT &amp; Cloud Security:</w:t>
      </w:r>
      <w:r w:rsidRPr="00C15241">
        <w:rPr>
          <w:lang w:val="en-IN"/>
        </w:rPr>
        <w:t xml:space="preserve"> Basic understanding of mobile app vulnerabilities, IoT security, and cloud security architectures.</w:t>
      </w:r>
    </w:p>
    <w:p w14:paraId="057191A2" w14:textId="77777777" w:rsidR="00C15241" w:rsidRPr="00C15241" w:rsidRDefault="00C15241" w:rsidP="00C15241">
      <w:pPr>
        <w:numPr>
          <w:ilvl w:val="0"/>
          <w:numId w:val="15"/>
        </w:numPr>
        <w:rPr>
          <w:lang w:val="en-IN"/>
        </w:rPr>
      </w:pPr>
      <w:r w:rsidRPr="00C15241">
        <w:rPr>
          <w:b/>
          <w:bCs/>
          <w:lang w:val="en-IN"/>
        </w:rPr>
        <w:t>Social Engineering &amp; Wi-Fi Security:</w:t>
      </w:r>
      <w:r w:rsidRPr="00C15241">
        <w:rPr>
          <w:lang w:val="en-IN"/>
        </w:rPr>
        <w:t xml:space="preserve"> Techniques for defending against social engineering attacks, and securing Wi-Fi networks.</w:t>
      </w:r>
    </w:p>
    <w:p w14:paraId="70ECA108" w14:textId="3170E0F5" w:rsidR="00C15241" w:rsidRPr="00C15241" w:rsidRDefault="0074053C" w:rsidP="00C15241">
      <w:pPr>
        <w:rPr>
          <w:lang w:val="en-IN"/>
        </w:rPr>
      </w:pPr>
      <w:r w:rsidRPr="00D10A96">
        <mc:AlternateContent>
          <mc:Choice Requires="wps">
            <w:drawing>
              <wp:inline distT="0" distB="0" distL="0" distR="0" wp14:anchorId="5272EAD9" wp14:editId="49C8DFFD">
                <wp:extent cx="5943600" cy="0"/>
                <wp:effectExtent l="0" t="0" r="0" b="0"/>
                <wp:docPr id="157459089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753771D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1949DA90" w14:textId="744DA9C9" w:rsidR="00D10A96" w:rsidRDefault="00D10A96" w:rsidP="00D10A96"/>
    <w:p w14:paraId="31727B34" w14:textId="77777777" w:rsidR="0074053C" w:rsidRPr="0074053C" w:rsidRDefault="0074053C" w:rsidP="0074053C">
      <w:pPr>
        <w:rPr>
          <w:b/>
          <w:bCs/>
          <w:lang w:val="en-IN"/>
        </w:rPr>
      </w:pPr>
      <w:r>
        <w:br/>
      </w:r>
      <w:r w:rsidRPr="0074053C">
        <w:rPr>
          <w:b/>
          <w:bCs/>
          <w:lang w:val="en-IN"/>
        </w:rPr>
        <w:t>Projects &amp; Hands-on Experience</w:t>
      </w:r>
    </w:p>
    <w:p w14:paraId="0FED41C0" w14:textId="77777777" w:rsidR="0074053C" w:rsidRPr="0074053C" w:rsidRDefault="0074053C" w:rsidP="0074053C">
      <w:pPr>
        <w:rPr>
          <w:lang w:val="en-IN"/>
        </w:rPr>
      </w:pPr>
      <w:r w:rsidRPr="0074053C">
        <w:rPr>
          <w:b/>
          <w:bCs/>
          <w:lang w:val="en-IN"/>
        </w:rPr>
        <w:t>Capture the Flag (CTF) Challenges</w:t>
      </w:r>
    </w:p>
    <w:p w14:paraId="1C001DA5" w14:textId="77777777" w:rsidR="0074053C" w:rsidRPr="0074053C" w:rsidRDefault="0074053C" w:rsidP="0074053C">
      <w:pPr>
        <w:numPr>
          <w:ilvl w:val="0"/>
          <w:numId w:val="16"/>
        </w:numPr>
        <w:rPr>
          <w:lang w:val="en-IN"/>
        </w:rPr>
      </w:pPr>
      <w:r w:rsidRPr="0074053C">
        <w:rPr>
          <w:lang w:val="en-IN"/>
        </w:rPr>
        <w:t>Participated in multiple CTF competitions, applying skills in penetration testing, web vulnerabilities, and cryptography to solve real-world cybersecurity puzzles.</w:t>
      </w:r>
    </w:p>
    <w:p w14:paraId="4B7E13F0" w14:textId="77777777" w:rsidR="0074053C" w:rsidRPr="0074053C" w:rsidRDefault="0074053C" w:rsidP="0074053C">
      <w:pPr>
        <w:rPr>
          <w:lang w:val="en-IN"/>
        </w:rPr>
      </w:pPr>
      <w:r w:rsidRPr="0074053C">
        <w:rPr>
          <w:b/>
          <w:bCs/>
          <w:lang w:val="en-IN"/>
        </w:rPr>
        <w:t>Vulnerability Scanning and Penetration Testing (Personal Project)</w:t>
      </w:r>
    </w:p>
    <w:p w14:paraId="3ECFC597" w14:textId="77777777" w:rsidR="0074053C" w:rsidRPr="0074053C" w:rsidRDefault="0074053C" w:rsidP="0074053C">
      <w:pPr>
        <w:numPr>
          <w:ilvl w:val="0"/>
          <w:numId w:val="17"/>
        </w:numPr>
        <w:rPr>
          <w:lang w:val="en-IN"/>
        </w:rPr>
      </w:pPr>
      <w:r w:rsidRPr="0074053C">
        <w:rPr>
          <w:lang w:val="en-IN"/>
        </w:rPr>
        <w:lastRenderedPageBreak/>
        <w:t>Conducted a vulnerability assessment of a virtual network environment using tools like Nessus, BurpSuite, and Metasploit.</w:t>
      </w:r>
    </w:p>
    <w:p w14:paraId="43DBFECF" w14:textId="77777777" w:rsidR="0074053C" w:rsidRPr="0074053C" w:rsidRDefault="0074053C" w:rsidP="0074053C">
      <w:pPr>
        <w:numPr>
          <w:ilvl w:val="0"/>
          <w:numId w:val="17"/>
        </w:numPr>
        <w:rPr>
          <w:lang w:val="en-IN"/>
        </w:rPr>
      </w:pPr>
      <w:r w:rsidRPr="0074053C">
        <w:rPr>
          <w:lang w:val="en-IN"/>
        </w:rPr>
        <w:t>Successfully exploited common vulnerabilities such as SQL injection, XSS, and command injection.</w:t>
      </w:r>
    </w:p>
    <w:p w14:paraId="69CB1394" w14:textId="77777777" w:rsidR="0074053C" w:rsidRPr="0074053C" w:rsidRDefault="0074053C" w:rsidP="0074053C">
      <w:pPr>
        <w:rPr>
          <w:lang w:val="en-IN"/>
        </w:rPr>
      </w:pPr>
      <w:r w:rsidRPr="0074053C">
        <w:rPr>
          <w:b/>
          <w:bCs/>
          <w:lang w:val="en-IN"/>
        </w:rPr>
        <w:t>Network Traffic Analysis (Wireshark)</w:t>
      </w:r>
    </w:p>
    <w:p w14:paraId="2EBB0070" w14:textId="77777777" w:rsidR="0074053C" w:rsidRPr="0074053C" w:rsidRDefault="0074053C" w:rsidP="0074053C">
      <w:pPr>
        <w:numPr>
          <w:ilvl w:val="0"/>
          <w:numId w:val="18"/>
        </w:numPr>
        <w:rPr>
          <w:lang w:val="en-IN"/>
        </w:rPr>
      </w:pPr>
      <w:r w:rsidRPr="0074053C">
        <w:rPr>
          <w:lang w:val="en-IN"/>
        </w:rPr>
        <w:t>Captured and analyzed network traffic to identify malicious activities such as DNS spoofing and unauthorized access attempts.</w:t>
      </w:r>
    </w:p>
    <w:p w14:paraId="570CA333" w14:textId="77777777" w:rsidR="0074053C" w:rsidRPr="0074053C" w:rsidRDefault="0074053C" w:rsidP="0074053C">
      <w:pPr>
        <w:rPr>
          <w:lang w:val="en-IN"/>
        </w:rPr>
      </w:pPr>
      <w:r w:rsidRPr="0074053C">
        <w:rPr>
          <w:b/>
          <w:bCs/>
          <w:lang w:val="en-IN"/>
        </w:rPr>
        <w:t>Web Application Security (OWASP-Zap, Nikto)</w:t>
      </w:r>
    </w:p>
    <w:p w14:paraId="1ADDC58E" w14:textId="77777777" w:rsidR="0074053C" w:rsidRPr="0074053C" w:rsidRDefault="0074053C" w:rsidP="0074053C">
      <w:pPr>
        <w:numPr>
          <w:ilvl w:val="0"/>
          <w:numId w:val="19"/>
        </w:numPr>
        <w:rPr>
          <w:lang w:val="en-IN"/>
        </w:rPr>
      </w:pPr>
      <w:r w:rsidRPr="0074053C">
        <w:rPr>
          <w:lang w:val="en-IN"/>
        </w:rPr>
        <w:t>Identified security flaws in a vulnerable web application, focusing on OWASP Top 10 vulnerabilities, and reported findings with remediation suggestions.</w:t>
      </w:r>
    </w:p>
    <w:p w14:paraId="2EA6D543" w14:textId="48F08CE3" w:rsidR="00C15241" w:rsidRPr="00DC1B52" w:rsidRDefault="00C15241" w:rsidP="00D10A96"/>
    <w:p w14:paraId="4152834E" w14:textId="77777777" w:rsidR="00D10A96" w:rsidRPr="00D10A96" w:rsidRDefault="00000000" w:rsidP="00D10A96">
      <w:pPr>
        <w:pStyle w:val="Heading1"/>
        <w:rPr>
          <w:rStyle w:val="Heading1Char"/>
          <w:caps/>
        </w:rPr>
      </w:pPr>
      <w:sdt>
        <w:sdtPr>
          <w:rPr>
            <w:rStyle w:val="Heading1Char"/>
            <w:caps/>
          </w:rPr>
          <w:id w:val="-849491498"/>
          <w:placeholder>
            <w:docPart w:val="908DC18E235E4CEFB193A3CBDCA81CE2"/>
          </w:placeholder>
          <w:temporary/>
          <w:showingPlcHdr/>
          <w15:appearance w15:val="hidden"/>
        </w:sdtPr>
        <w:sdtContent>
          <w:r w:rsidR="00D10A96" w:rsidRPr="00D10A96">
            <w:rPr>
              <w:rStyle w:val="Heading1Char"/>
              <w:caps/>
            </w:rPr>
            <w:t>Communication</w:t>
          </w:r>
        </w:sdtContent>
      </w:sdt>
    </w:p>
    <w:p w14:paraId="15841BA2" w14:textId="77777777" w:rsidR="00D10A96" w:rsidRPr="00D10A96" w:rsidRDefault="00D10A96" w:rsidP="00D10A96">
      <w:pPr>
        <w:pStyle w:val="Line"/>
      </w:pPr>
      <w:r w:rsidRPr="00D10A96">
        <mc:AlternateContent>
          <mc:Choice Requires="wps">
            <w:drawing>
              <wp:inline distT="0" distB="0" distL="0" distR="0" wp14:anchorId="52D53F07" wp14:editId="59DFBE97">
                <wp:extent cx="5943600" cy="0"/>
                <wp:effectExtent l="0" t="0" r="0" b="0"/>
                <wp:docPr id="200839926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2BCDB0A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1BFB45BC" w14:textId="46EFFA74" w:rsidR="0074053C" w:rsidRDefault="0074053C" w:rsidP="0074053C">
      <w:pPr>
        <w:numPr>
          <w:ilvl w:val="0"/>
          <w:numId w:val="20"/>
        </w:numPr>
        <w:rPr>
          <w:lang w:val="en-IN"/>
        </w:rPr>
      </w:pPr>
      <w:r w:rsidRPr="0074053C">
        <w:rPr>
          <w:b/>
          <w:bCs/>
          <w:lang w:val="en-IN"/>
        </w:rPr>
        <w:t>Languages:</w:t>
      </w:r>
      <w:r w:rsidRPr="0074053C">
        <w:rPr>
          <w:lang w:val="en-IN"/>
        </w:rPr>
        <w:t xml:space="preserve"> English,</w:t>
      </w:r>
      <w:r>
        <w:rPr>
          <w:lang w:val="en-IN"/>
        </w:rPr>
        <w:t xml:space="preserve"> Telugu, hindi</w:t>
      </w:r>
    </w:p>
    <w:p w14:paraId="0B7DE7FB" w14:textId="573EB6E5" w:rsidR="0074053C" w:rsidRPr="0074053C" w:rsidRDefault="0074053C" w:rsidP="0074053C">
      <w:pPr>
        <w:numPr>
          <w:ilvl w:val="0"/>
          <w:numId w:val="20"/>
        </w:numPr>
        <w:rPr>
          <w:lang w:val="en-IN"/>
        </w:rPr>
      </w:pPr>
      <w:r w:rsidRPr="0074053C">
        <w:rPr>
          <w:b/>
          <w:bCs/>
          <w:lang w:val="en-IN"/>
        </w:rPr>
        <w:t>Interests:</w:t>
      </w:r>
      <w:r w:rsidRPr="0074053C">
        <w:rPr>
          <w:lang w:val="en-IN"/>
        </w:rPr>
        <w:t xml:space="preserve"> Ethical Hacking, Cybersecurity News, Tech Blogs</w:t>
      </w:r>
    </w:p>
    <w:p w14:paraId="0824D698" w14:textId="6606F67E" w:rsidR="00D10A96" w:rsidRPr="001C1671" w:rsidRDefault="00D10A96" w:rsidP="00F02E6B"/>
    <w:p w14:paraId="0849364D" w14:textId="77777777" w:rsidR="00D10A96" w:rsidRPr="00DC1B52" w:rsidRDefault="00D10A96" w:rsidP="00DC1B52">
      <w:pPr>
        <w:tabs>
          <w:tab w:val="left" w:pos="2805"/>
        </w:tabs>
        <w:rPr>
          <w:sz w:val="18"/>
        </w:rPr>
      </w:pPr>
    </w:p>
    <w:p w14:paraId="642E3E21" w14:textId="770123F5" w:rsidR="00D10A96" w:rsidRPr="00D10A96" w:rsidRDefault="00D10A96" w:rsidP="0074053C">
      <w:pPr>
        <w:pStyle w:val="Heading1"/>
      </w:pPr>
    </w:p>
    <w:sectPr w:rsidR="00D10A96" w:rsidRPr="00D10A96" w:rsidSect="00D10A96">
      <w:pgSz w:w="12240" w:h="15840"/>
      <w:pgMar w:top="864" w:right="1440" w:bottom="806"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CDAF" w14:textId="77777777" w:rsidR="00805B16" w:rsidRDefault="00805B16">
      <w:r>
        <w:separator/>
      </w:r>
    </w:p>
  </w:endnote>
  <w:endnote w:type="continuationSeparator" w:id="0">
    <w:p w14:paraId="3DF64FFA" w14:textId="77777777" w:rsidR="00805B16" w:rsidRDefault="00805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249AB" w14:textId="77777777" w:rsidR="00805B16" w:rsidRDefault="00805B16">
      <w:r>
        <w:separator/>
      </w:r>
    </w:p>
  </w:footnote>
  <w:footnote w:type="continuationSeparator" w:id="0">
    <w:p w14:paraId="7564D4E8" w14:textId="77777777" w:rsidR="00805B16" w:rsidRDefault="00805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94A3B03"/>
    <w:multiLevelType w:val="multilevel"/>
    <w:tmpl w:val="43B4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74B78"/>
    <w:multiLevelType w:val="multilevel"/>
    <w:tmpl w:val="04F0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760D1"/>
    <w:multiLevelType w:val="multilevel"/>
    <w:tmpl w:val="1F82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3A48B0"/>
    <w:multiLevelType w:val="multilevel"/>
    <w:tmpl w:val="7B0A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6AF4F2B"/>
    <w:multiLevelType w:val="multilevel"/>
    <w:tmpl w:val="E11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70F1217A"/>
    <w:multiLevelType w:val="multilevel"/>
    <w:tmpl w:val="FB6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B3ED2"/>
    <w:multiLevelType w:val="multilevel"/>
    <w:tmpl w:val="887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876612">
    <w:abstractNumId w:val="9"/>
  </w:num>
  <w:num w:numId="2" w16cid:durableId="1828865189">
    <w:abstractNumId w:val="7"/>
  </w:num>
  <w:num w:numId="3" w16cid:durableId="2140371759">
    <w:abstractNumId w:val="6"/>
  </w:num>
  <w:num w:numId="4" w16cid:durableId="1049576552">
    <w:abstractNumId w:val="5"/>
  </w:num>
  <w:num w:numId="5" w16cid:durableId="752045639">
    <w:abstractNumId w:val="4"/>
  </w:num>
  <w:num w:numId="6" w16cid:durableId="1990550556">
    <w:abstractNumId w:val="8"/>
  </w:num>
  <w:num w:numId="7" w16cid:durableId="1352147062">
    <w:abstractNumId w:val="3"/>
  </w:num>
  <w:num w:numId="8" w16cid:durableId="2142728499">
    <w:abstractNumId w:val="2"/>
  </w:num>
  <w:num w:numId="9" w16cid:durableId="257951034">
    <w:abstractNumId w:val="1"/>
  </w:num>
  <w:num w:numId="10" w16cid:durableId="326832528">
    <w:abstractNumId w:val="0"/>
  </w:num>
  <w:num w:numId="11" w16cid:durableId="402799907">
    <w:abstractNumId w:val="13"/>
  </w:num>
  <w:num w:numId="12" w16cid:durableId="973682587">
    <w:abstractNumId w:val="15"/>
  </w:num>
  <w:num w:numId="13" w16cid:durableId="290981187">
    <w:abstractNumId w:val="17"/>
  </w:num>
  <w:num w:numId="14" w16cid:durableId="90898948">
    <w:abstractNumId w:val="18"/>
  </w:num>
  <w:num w:numId="15" w16cid:durableId="884440389">
    <w:abstractNumId w:val="14"/>
  </w:num>
  <w:num w:numId="16" w16cid:durableId="1860654787">
    <w:abstractNumId w:val="19"/>
  </w:num>
  <w:num w:numId="17" w16cid:durableId="727727685">
    <w:abstractNumId w:val="12"/>
  </w:num>
  <w:num w:numId="18" w16cid:durableId="853886824">
    <w:abstractNumId w:val="11"/>
  </w:num>
  <w:num w:numId="19" w16cid:durableId="1345862115">
    <w:abstractNumId w:val="10"/>
  </w:num>
  <w:num w:numId="20" w16cid:durableId="13750345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41"/>
    <w:rsid w:val="00016A20"/>
    <w:rsid w:val="00021847"/>
    <w:rsid w:val="0003406D"/>
    <w:rsid w:val="000425C6"/>
    <w:rsid w:val="00044D31"/>
    <w:rsid w:val="00074316"/>
    <w:rsid w:val="00077115"/>
    <w:rsid w:val="000773EA"/>
    <w:rsid w:val="000A78C2"/>
    <w:rsid w:val="000C2088"/>
    <w:rsid w:val="000C5155"/>
    <w:rsid w:val="000D1B89"/>
    <w:rsid w:val="000D3B0A"/>
    <w:rsid w:val="000D48C6"/>
    <w:rsid w:val="000D4EE6"/>
    <w:rsid w:val="000E23B9"/>
    <w:rsid w:val="000E6AA4"/>
    <w:rsid w:val="000F1DC7"/>
    <w:rsid w:val="00122AA7"/>
    <w:rsid w:val="00151155"/>
    <w:rsid w:val="001764A6"/>
    <w:rsid w:val="00192E2F"/>
    <w:rsid w:val="00194CCA"/>
    <w:rsid w:val="001C1671"/>
    <w:rsid w:val="001F1ADE"/>
    <w:rsid w:val="001F2A92"/>
    <w:rsid w:val="001F4A24"/>
    <w:rsid w:val="001F75DB"/>
    <w:rsid w:val="0020288A"/>
    <w:rsid w:val="002117CE"/>
    <w:rsid w:val="002256D0"/>
    <w:rsid w:val="002474A1"/>
    <w:rsid w:val="00254EBD"/>
    <w:rsid w:val="00277A50"/>
    <w:rsid w:val="00283C8C"/>
    <w:rsid w:val="0028502B"/>
    <w:rsid w:val="00286914"/>
    <w:rsid w:val="002A0482"/>
    <w:rsid w:val="002E51C3"/>
    <w:rsid w:val="002E6FC5"/>
    <w:rsid w:val="002F47D4"/>
    <w:rsid w:val="003125BC"/>
    <w:rsid w:val="0031599B"/>
    <w:rsid w:val="00337C64"/>
    <w:rsid w:val="00355FC2"/>
    <w:rsid w:val="0036516F"/>
    <w:rsid w:val="00381FB1"/>
    <w:rsid w:val="003A3138"/>
    <w:rsid w:val="003D5A64"/>
    <w:rsid w:val="003D617D"/>
    <w:rsid w:val="003E7996"/>
    <w:rsid w:val="003F3B40"/>
    <w:rsid w:val="003F698D"/>
    <w:rsid w:val="00416446"/>
    <w:rsid w:val="004459B3"/>
    <w:rsid w:val="00447670"/>
    <w:rsid w:val="00453BB4"/>
    <w:rsid w:val="00472504"/>
    <w:rsid w:val="00475147"/>
    <w:rsid w:val="00475E08"/>
    <w:rsid w:val="00490268"/>
    <w:rsid w:val="004C3892"/>
    <w:rsid w:val="004D407C"/>
    <w:rsid w:val="004E0E03"/>
    <w:rsid w:val="004E65F4"/>
    <w:rsid w:val="005119C1"/>
    <w:rsid w:val="005133A9"/>
    <w:rsid w:val="00544307"/>
    <w:rsid w:val="005539B6"/>
    <w:rsid w:val="005624E8"/>
    <w:rsid w:val="005648FD"/>
    <w:rsid w:val="00577F75"/>
    <w:rsid w:val="00590DB1"/>
    <w:rsid w:val="005929CA"/>
    <w:rsid w:val="005B7925"/>
    <w:rsid w:val="005D19AC"/>
    <w:rsid w:val="005D4CD2"/>
    <w:rsid w:val="005E03E9"/>
    <w:rsid w:val="005F373F"/>
    <w:rsid w:val="005F3EB7"/>
    <w:rsid w:val="006175D0"/>
    <w:rsid w:val="00620956"/>
    <w:rsid w:val="0067051D"/>
    <w:rsid w:val="0067346B"/>
    <w:rsid w:val="006B33A7"/>
    <w:rsid w:val="006C54A4"/>
    <w:rsid w:val="006C7340"/>
    <w:rsid w:val="006D3B8E"/>
    <w:rsid w:val="006E01A2"/>
    <w:rsid w:val="006E1732"/>
    <w:rsid w:val="006E61DE"/>
    <w:rsid w:val="0070669C"/>
    <w:rsid w:val="00712145"/>
    <w:rsid w:val="007126A0"/>
    <w:rsid w:val="007143C3"/>
    <w:rsid w:val="00726583"/>
    <w:rsid w:val="0073379B"/>
    <w:rsid w:val="0074053C"/>
    <w:rsid w:val="00774A5C"/>
    <w:rsid w:val="00793C6A"/>
    <w:rsid w:val="007C1CD3"/>
    <w:rsid w:val="007C261F"/>
    <w:rsid w:val="007C51D0"/>
    <w:rsid w:val="007C6D48"/>
    <w:rsid w:val="007D1908"/>
    <w:rsid w:val="007D73FB"/>
    <w:rsid w:val="007E43AF"/>
    <w:rsid w:val="007F145F"/>
    <w:rsid w:val="00805B16"/>
    <w:rsid w:val="00816440"/>
    <w:rsid w:val="00835A4C"/>
    <w:rsid w:val="008631C9"/>
    <w:rsid w:val="0086381A"/>
    <w:rsid w:val="008857B1"/>
    <w:rsid w:val="008929FF"/>
    <w:rsid w:val="008B2D0D"/>
    <w:rsid w:val="008D14B3"/>
    <w:rsid w:val="008E1F80"/>
    <w:rsid w:val="008E435B"/>
    <w:rsid w:val="0091372E"/>
    <w:rsid w:val="00913E14"/>
    <w:rsid w:val="00936886"/>
    <w:rsid w:val="009719F3"/>
    <w:rsid w:val="00971A48"/>
    <w:rsid w:val="00972ECD"/>
    <w:rsid w:val="009C55E7"/>
    <w:rsid w:val="009F3760"/>
    <w:rsid w:val="00A239BF"/>
    <w:rsid w:val="00A46867"/>
    <w:rsid w:val="00A537EA"/>
    <w:rsid w:val="00A82923"/>
    <w:rsid w:val="00AB6CCF"/>
    <w:rsid w:val="00AC6978"/>
    <w:rsid w:val="00AE18D5"/>
    <w:rsid w:val="00AE5969"/>
    <w:rsid w:val="00B0548E"/>
    <w:rsid w:val="00B06F91"/>
    <w:rsid w:val="00B33C46"/>
    <w:rsid w:val="00B3639D"/>
    <w:rsid w:val="00B550F6"/>
    <w:rsid w:val="00B61032"/>
    <w:rsid w:val="00B7389E"/>
    <w:rsid w:val="00BA0F62"/>
    <w:rsid w:val="00BB0D3D"/>
    <w:rsid w:val="00BC195E"/>
    <w:rsid w:val="00BD5B36"/>
    <w:rsid w:val="00BE5218"/>
    <w:rsid w:val="00C056DC"/>
    <w:rsid w:val="00C15241"/>
    <w:rsid w:val="00C25521"/>
    <w:rsid w:val="00C26EDD"/>
    <w:rsid w:val="00C42843"/>
    <w:rsid w:val="00C67713"/>
    <w:rsid w:val="00C74AEB"/>
    <w:rsid w:val="00C75DC3"/>
    <w:rsid w:val="00C773C5"/>
    <w:rsid w:val="00C86430"/>
    <w:rsid w:val="00C90932"/>
    <w:rsid w:val="00CA27C6"/>
    <w:rsid w:val="00CB7FC2"/>
    <w:rsid w:val="00CD7CDE"/>
    <w:rsid w:val="00D10A96"/>
    <w:rsid w:val="00D136AC"/>
    <w:rsid w:val="00D30AAD"/>
    <w:rsid w:val="00D329C7"/>
    <w:rsid w:val="00D334C6"/>
    <w:rsid w:val="00D469F8"/>
    <w:rsid w:val="00D54540"/>
    <w:rsid w:val="00D67AC5"/>
    <w:rsid w:val="00D77989"/>
    <w:rsid w:val="00D816B0"/>
    <w:rsid w:val="00DB7951"/>
    <w:rsid w:val="00DC1B52"/>
    <w:rsid w:val="00DC2C29"/>
    <w:rsid w:val="00DE2BD0"/>
    <w:rsid w:val="00DE55F0"/>
    <w:rsid w:val="00DF055B"/>
    <w:rsid w:val="00E10969"/>
    <w:rsid w:val="00E2152F"/>
    <w:rsid w:val="00E36403"/>
    <w:rsid w:val="00E577A2"/>
    <w:rsid w:val="00E90506"/>
    <w:rsid w:val="00E9367B"/>
    <w:rsid w:val="00EA1D08"/>
    <w:rsid w:val="00EB514D"/>
    <w:rsid w:val="00EE49E1"/>
    <w:rsid w:val="00EF0CB5"/>
    <w:rsid w:val="00EF5D7C"/>
    <w:rsid w:val="00F02E6B"/>
    <w:rsid w:val="00F0479A"/>
    <w:rsid w:val="00F07766"/>
    <w:rsid w:val="00F41319"/>
    <w:rsid w:val="00F433EC"/>
    <w:rsid w:val="00F43B1D"/>
    <w:rsid w:val="00F446AD"/>
    <w:rsid w:val="00F552B7"/>
    <w:rsid w:val="00F60904"/>
    <w:rsid w:val="00F969AB"/>
    <w:rsid w:val="00FA3B13"/>
    <w:rsid w:val="00FB54AB"/>
    <w:rsid w:val="00FB67F3"/>
    <w:rsid w:val="00FB6C2D"/>
    <w:rsid w:val="00FE7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48D94"/>
  <w15:chartTrackingRefBased/>
  <w15:docId w15:val="{5D67E83B-0AB9-4F9F-891E-648F3A7C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eastAsiaTheme="majorEastAsia" w:hAnsi="Calibri"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customStyle="1" w:styleId="BodyTextChar">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eastAsiaTheme="majorEastAsia" w:hAnsi="Calibri"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eastAsiaTheme="majorEastAsia" w:hAnsi="Calibri"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semiHidden/>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customStyle="1" w:styleId="HeaderChar">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zcom\AppData\Roaming\Microsoft\Templates\Resume%20(chronologic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971EE6526465EA2E08F1AC9CC23AA"/>
        <w:category>
          <w:name w:val="General"/>
          <w:gallery w:val="placeholder"/>
        </w:category>
        <w:types>
          <w:type w:val="bbPlcHdr"/>
        </w:types>
        <w:behaviors>
          <w:behavior w:val="content"/>
        </w:behaviors>
        <w:guid w:val="{F98FE436-0B71-49FF-B70B-364497484C19}"/>
      </w:docPartPr>
      <w:docPartBody>
        <w:p w:rsidR="00000000" w:rsidRDefault="00000000">
          <w:pPr>
            <w:pStyle w:val="8EA971EE6526465EA2E08F1AC9CC23AA"/>
          </w:pPr>
          <w:r w:rsidRPr="00A239BF">
            <w:rPr>
              <w:lang w:val="fr-FR"/>
            </w:rPr>
            <w:t>Objective</w:t>
          </w:r>
        </w:p>
      </w:docPartBody>
    </w:docPart>
    <w:docPart>
      <w:docPartPr>
        <w:name w:val="EA98497C30314041B44687D64BC2D3E7"/>
        <w:category>
          <w:name w:val="General"/>
          <w:gallery w:val="placeholder"/>
        </w:category>
        <w:types>
          <w:type w:val="bbPlcHdr"/>
        </w:types>
        <w:behaviors>
          <w:behavior w:val="content"/>
        </w:behaviors>
        <w:guid w:val="{76885EDA-2985-481D-AA5A-587D85402ECA}"/>
      </w:docPartPr>
      <w:docPartBody>
        <w:p w:rsidR="00000000" w:rsidRDefault="00000000">
          <w:pPr>
            <w:pStyle w:val="EA98497C30314041B44687D64BC2D3E7"/>
          </w:pPr>
          <w:r w:rsidRPr="00E90506">
            <w:t>Skills &amp; Abilities</w:t>
          </w:r>
        </w:p>
      </w:docPartBody>
    </w:docPart>
    <w:docPart>
      <w:docPartPr>
        <w:name w:val="E4C1BEE326B74F51835FC8F0BD6C4D2C"/>
        <w:category>
          <w:name w:val="General"/>
          <w:gallery w:val="placeholder"/>
        </w:category>
        <w:types>
          <w:type w:val="bbPlcHdr"/>
        </w:types>
        <w:behaviors>
          <w:behavior w:val="content"/>
        </w:behaviors>
        <w:guid w:val="{FC950D35-F75C-4F3F-AC8A-9AF15F1FA952}"/>
      </w:docPartPr>
      <w:docPartBody>
        <w:p w:rsidR="00000000" w:rsidRDefault="00000000">
          <w:pPr>
            <w:pStyle w:val="E4C1BEE326B74F51835FC8F0BD6C4D2C"/>
          </w:pPr>
          <w:r w:rsidRPr="00E90506">
            <w:t>Education</w:t>
          </w:r>
        </w:p>
      </w:docPartBody>
    </w:docPart>
    <w:docPart>
      <w:docPartPr>
        <w:name w:val="908DC18E235E4CEFB193A3CBDCA81CE2"/>
        <w:category>
          <w:name w:val="General"/>
          <w:gallery w:val="placeholder"/>
        </w:category>
        <w:types>
          <w:type w:val="bbPlcHdr"/>
        </w:types>
        <w:behaviors>
          <w:behavior w:val="content"/>
        </w:behaviors>
        <w:guid w:val="{A20F4D26-B91F-43FE-9AB5-FD3C4F7FEAE2}"/>
      </w:docPartPr>
      <w:docPartBody>
        <w:p w:rsidR="00000000" w:rsidRDefault="00000000">
          <w:pPr>
            <w:pStyle w:val="908DC18E235E4CEFB193A3CBDCA81CE2"/>
          </w:pPr>
          <w:r w:rsidRPr="00D10A96">
            <w:rPr>
              <w:rStyle w:val="Heading1Char"/>
              <w:caps w:val="0"/>
            </w:rPr>
            <w:t>Communication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0A"/>
    <w:rsid w:val="00816440"/>
    <w:rsid w:val="00D06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pPr>
      <w:keepNext/>
      <w:keepLines/>
      <w:spacing w:before="120" w:after="0" w:line="240" w:lineRule="auto"/>
      <w:outlineLvl w:val="0"/>
    </w:pPr>
    <w:rPr>
      <w:rFonts w:asciiTheme="majorHAnsi" w:eastAsiaTheme="majorEastAsia" w:hAnsiTheme="majorHAnsi" w:cs="Tahoma (Headings CS)"/>
      <w:caps/>
      <w:color w:val="000000" w:themeColor="text1"/>
      <w:spacing w:val="10"/>
      <w:kern w:val="0"/>
      <w:sz w:val="22"/>
      <w:szCs w:val="28"/>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B7CD31CCD7416AAD9A28E3AE602810">
    <w:name w:val="9CB7CD31CCD7416AAD9A28E3AE602810"/>
  </w:style>
  <w:style w:type="paragraph" w:customStyle="1" w:styleId="0CD13506A54747ECAF7552EB19173478">
    <w:name w:val="0CD13506A54747ECAF7552EB19173478"/>
  </w:style>
  <w:style w:type="paragraph" w:customStyle="1" w:styleId="284B4FA61FFF4873889AC59A37F66A0D">
    <w:name w:val="284B4FA61FFF4873889AC59A37F66A0D"/>
  </w:style>
  <w:style w:type="paragraph" w:customStyle="1" w:styleId="E7B7A42BA7A546B7BC3CBC3CA6DA4A63">
    <w:name w:val="E7B7A42BA7A546B7BC3CBC3CA6DA4A63"/>
  </w:style>
  <w:style w:type="paragraph" w:customStyle="1" w:styleId="EC44C484AF0A4137947874CAABE2F861">
    <w:name w:val="EC44C484AF0A4137947874CAABE2F861"/>
  </w:style>
  <w:style w:type="paragraph" w:customStyle="1" w:styleId="8EA971EE6526465EA2E08F1AC9CC23AA">
    <w:name w:val="8EA971EE6526465EA2E08F1AC9CC23AA"/>
  </w:style>
  <w:style w:type="paragraph" w:customStyle="1" w:styleId="AF00ED3F5BC34732968415FC077DD4DB">
    <w:name w:val="AF00ED3F5BC34732968415FC077DD4DB"/>
  </w:style>
  <w:style w:type="paragraph" w:customStyle="1" w:styleId="EA98497C30314041B44687D64BC2D3E7">
    <w:name w:val="EA98497C30314041B44687D64BC2D3E7"/>
  </w:style>
  <w:style w:type="paragraph" w:customStyle="1" w:styleId="1337A848C2D24105A00DDA18E24B8190">
    <w:name w:val="1337A848C2D24105A00DDA18E24B8190"/>
  </w:style>
  <w:style w:type="paragraph" w:customStyle="1" w:styleId="2F3A7CA202AD46AC9BF2B875A22A06B1">
    <w:name w:val="2F3A7CA202AD46AC9BF2B875A22A06B1"/>
  </w:style>
  <w:style w:type="character" w:customStyle="1" w:styleId="NotBold">
    <w:name w:val="Not Bold"/>
    <w:uiPriority w:val="1"/>
    <w:qFormat/>
    <w:rPr>
      <w:b/>
    </w:rPr>
  </w:style>
  <w:style w:type="paragraph" w:customStyle="1" w:styleId="0A06809E818B41F0879A2FE42CF7F344">
    <w:name w:val="0A06809E818B41F0879A2FE42CF7F344"/>
  </w:style>
  <w:style w:type="paragraph" w:customStyle="1" w:styleId="EB218BE31FAC454EABAEF8ECC7E5F164">
    <w:name w:val="EB218BE31FAC454EABAEF8ECC7E5F164"/>
  </w:style>
  <w:style w:type="paragraph" w:customStyle="1" w:styleId="31E264F8FC0646C1A3AE2A2CBF398210">
    <w:name w:val="31E264F8FC0646C1A3AE2A2CBF398210"/>
  </w:style>
  <w:style w:type="paragraph" w:customStyle="1" w:styleId="90CEAD2CE7A848F38132DBFF8A2E4026">
    <w:name w:val="90CEAD2CE7A848F38132DBFF8A2E4026"/>
  </w:style>
  <w:style w:type="paragraph" w:customStyle="1" w:styleId="0F68314C9ED34CA796D236587D3179A1">
    <w:name w:val="0F68314C9ED34CA796D236587D3179A1"/>
  </w:style>
  <w:style w:type="paragraph" w:customStyle="1" w:styleId="C1859C46199E414DBAD1F59EF14932A3">
    <w:name w:val="C1859C46199E414DBAD1F59EF14932A3"/>
  </w:style>
  <w:style w:type="paragraph" w:customStyle="1" w:styleId="B551C8CE961B4809AC4B478C7B66F7FB">
    <w:name w:val="B551C8CE961B4809AC4B478C7B66F7FB"/>
  </w:style>
  <w:style w:type="paragraph" w:customStyle="1" w:styleId="DB9AFB0C519A41ABA7ECA1074532089B">
    <w:name w:val="DB9AFB0C519A41ABA7ECA1074532089B"/>
  </w:style>
  <w:style w:type="paragraph" w:customStyle="1" w:styleId="E4C1BEE326B74F51835FC8F0BD6C4D2C">
    <w:name w:val="E4C1BEE326B74F51835FC8F0BD6C4D2C"/>
  </w:style>
  <w:style w:type="paragraph" w:customStyle="1" w:styleId="C4E01B4FFF204DBFAB87D08CDBDBB0D9">
    <w:name w:val="C4E01B4FFF204DBFAB87D08CDBDBB0D9"/>
  </w:style>
  <w:style w:type="paragraph" w:customStyle="1" w:styleId="E369BF898FFF4A7D8C4E6C5AE135A790">
    <w:name w:val="E369BF898FFF4A7D8C4E6C5AE135A790"/>
  </w:style>
  <w:style w:type="paragraph" w:customStyle="1" w:styleId="5B9D766124CD48DDB35A24279AFAB7DE">
    <w:name w:val="5B9D766124CD48DDB35A24279AFAB7DE"/>
  </w:style>
  <w:style w:type="paragraph" w:customStyle="1" w:styleId="C9EB2BA196AD44E181F23279F13ACCAE">
    <w:name w:val="C9EB2BA196AD44E181F23279F13ACCAE"/>
  </w:style>
  <w:style w:type="character" w:customStyle="1" w:styleId="Heading1Char">
    <w:name w:val="Heading 1 Char"/>
    <w:basedOn w:val="DefaultParagraphFont"/>
    <w:link w:val="Heading1"/>
    <w:uiPriority w:val="4"/>
    <w:rPr>
      <w:rFonts w:asciiTheme="majorHAnsi" w:eastAsiaTheme="majorEastAsia" w:hAnsiTheme="majorHAnsi" w:cs="Tahoma (Headings CS)"/>
      <w:caps/>
      <w:color w:val="000000" w:themeColor="text1"/>
      <w:spacing w:val="10"/>
      <w:kern w:val="0"/>
      <w:sz w:val="22"/>
      <w:szCs w:val="28"/>
      <w:lang w:val="en-US" w:eastAsia="ja-JP"/>
      <w14:ligatures w14:val="none"/>
    </w:rPr>
  </w:style>
  <w:style w:type="paragraph" w:customStyle="1" w:styleId="908DC18E235E4CEFB193A3CBDCA81CE2">
    <w:name w:val="908DC18E235E4CEFB193A3CBDCA81CE2"/>
  </w:style>
  <w:style w:type="paragraph" w:customStyle="1" w:styleId="2974CDB212714ABE87A85C4746937558">
    <w:name w:val="2974CDB212714ABE87A85C4746937558"/>
  </w:style>
  <w:style w:type="paragraph" w:customStyle="1" w:styleId="59A8D34C7F7746798BDE99A86501BCD6">
    <w:name w:val="59A8D34C7F7746798BDE99A86501BCD6"/>
  </w:style>
  <w:style w:type="paragraph" w:customStyle="1" w:styleId="9921D5902BD4445DB26F721A32E1CF95">
    <w:name w:val="9921D5902BD4445DB26F721A32E1CF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9ED3FD-0EE3-43B5-B701-56BB60CEE482}">
  <ds:schemaRefs>
    <ds:schemaRef ds:uri="http://schemas.microsoft.com/sharepoint/v3/contenttype/forms"/>
  </ds:schemaRefs>
</ds:datastoreItem>
</file>

<file path=customXml/itemProps2.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2770E34E-A33B-4329-A757-261138F33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(chronological).dotx</Template>
  <TotalTime>27</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akhila netha</cp:lastModifiedBy>
  <cp:revision>1</cp:revision>
  <dcterms:created xsi:type="dcterms:W3CDTF">2025-12-15T17:21:00Z</dcterms:created>
  <dcterms:modified xsi:type="dcterms:W3CDTF">2025-12-15T17:48:00Z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